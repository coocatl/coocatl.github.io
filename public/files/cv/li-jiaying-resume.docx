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A8829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2095500" cy="88455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884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6EA6D1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7EA0C3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7EA0C3"/>
                                <w:sz w:val="72"/>
                                <w:szCs w:val="52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25pt;margin-top:9.75pt;height:69.65pt;width:165pt;mso-position-vertical-relative:page;z-index:251659264;mso-width-relative:page;mso-height-relative:page;" filled="f" stroked="f" coordsize="21600,21600" o:gfxdata="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WTdYh1AAA&#10;AAgBAAAPAAAAAAAAAAEAIAAAACIAAABkcnMvZG93bnJldi54bWxQSwECFAAUAAAACACHTuJAS/+R&#10;ryICAAApBAAADgAAAAAAAAABACAAAAAj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6EA6D10">
                      <w:pPr>
                        <w:adjustRightInd w:val="0"/>
                        <w:snapToGrid w:val="0"/>
                        <w:rPr>
                          <w:rFonts w:hint="eastAsia"/>
                          <w:color w:val="7EA0C3"/>
                        </w:rPr>
                      </w:pPr>
                      <w:r>
                        <w:rPr>
                          <w:rFonts w:hint="eastAsia" w:ascii="微软雅黑" w:hAnsi="微软雅黑"/>
                          <w:color w:val="7EA0C3"/>
                          <w:sz w:val="72"/>
                          <w:szCs w:val="52"/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7EA0C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2336;mso-width-relative:page;mso-height-relative:page;" fillcolor="#7EA0C3" filled="t" stroked="f" coordsize="192,196" o:gfxdata="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7EA0C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7EA0C3" filled="t" stroked="f" coordsize="191,196" o:gfxdata="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EA0C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7EA0C3" filled="t" stroked="f" coordsize="264,264" o:gfxdata="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A0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312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fWeEIdgAAAAJAQAADwAAAAAAAAABACAAAAAiAAAAZHJzL2Rv&#10;d25yZXYueG1sUEsBAhQAFAAAAAgAh07iQJY04j90BAAAuxEAAA4AAAAAAAAAAQAgAAAAJwEAAGRy&#10;cy9lMm9Eb2MueG1sUEsFBgAAAAAGAAYAWQEAAA0IAAAAAA==&#10;">
                <o:lock v:ext="edit" aspectratio="f"/>
                <v:shape id="矩形 4" o:spid="_x0000_s1026" o:spt="100" style="position:absolute;left:0;top:0;height:190500;width:4572000;v-text-anchor:middle;" fillcolor="#7EA0C3" filled="t" stroked="f" coordsize="4391025,190500" o:gfxdata="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vIW3vQAA&#10;ANsAAAAPAAAAAAAAAAEAIAAAACIAAABkcnMvZG93bnJldi54bWxQSwECFAAUAAAACACHTuJAMy8F&#10;njsAAAA5AAAAEAAAAAAAAAABACAAAAAMAQAAZHJzL3NoYXBleG1sLnhtbFBLBQYAAAAABgAGAFsB&#10;AAC2AwAAAAA=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BFBFBF" filled="t" stroked="f" coordsize="3308894,190500" o:gfxdata="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kpsvy5AAAA2wAA&#10;AA8AAAAAAAAAAQAgAAAAIgAAAGRycy9kb3ducmV2LnhtbFBLAQIUABQAAAAIAIdO4kAzLwWeOwAA&#10;ADkAAAAQAAAAAAAAAAEAIAAAAAgBAABkcnMvc2hhcGV4bWwueG1sUEsFBgAAAAAGAAYAWwEAALID&#10;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ge">
                  <wp:posOffset>1295400</wp:posOffset>
                </wp:positionV>
                <wp:extent cx="6781800" cy="365760"/>
                <wp:effectExtent l="0" t="0" r="19050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65760"/>
                          <a:chOff x="2831" y="2328"/>
                          <a:chExt cx="10680" cy="576"/>
                        </a:xfrm>
                      </wpg:grpSpPr>
                      <wpg:grpSp>
                        <wpg:cNvPr id="15" name="组合 15"/>
                        <wpg:cNvGrpSpPr/>
                        <wpg:grpSpPr>
                          <a:xfrm>
                            <a:off x="2831" y="2458"/>
                            <a:ext cx="10680" cy="447"/>
                            <a:chOff x="0" y="0"/>
                            <a:chExt cx="6781800" cy="284400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3E06F61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" name="直接连接符 14"/>
                          <wps:cNvCnPr/>
                          <wps:spPr>
                            <a:xfrm>
                              <a:off x="133350" y="202325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" name="文本框 7"/>
                        <wps:cNvSpPr txBox="1"/>
                        <wps:spPr>
                          <a:xfrm>
                            <a:off x="3003" y="2328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8BBE33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pt;margin-top:102pt;height:28.8pt;width:534pt;mso-position-vertical-relative:page;z-index:251665408;mso-width-relative:page;mso-height-relative:page;" coordorigin="2831,2328" coordsize="10680,576" o:gfxdata="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">
                <o:lock v:ext="edit" aspectratio="f"/>
                <v:group id="_x0000_s1026" o:spid="_x0000_s1026" o:spt="203" style="position:absolute;left:2831;top:2458;height:447;width:10680;" coordsize="6781800,28440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0;height:287656;width:1255739;v-text-anchor:middle;" fillcolor="#7EA0C3" filled="t" stroked="f" coordsize="1406296,288031" o:gfxdata="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rDXBrsAAADb&#10;AAAADwAAAAAAAAABACAAAAAiAAAAZHJzL2Rvd25yZXYueG1sUEsBAhQAFAAAAAgAh07iQDMvBZ47&#10;AAAAOQAAABAAAAAAAAAAAQAgAAAACgEAAGRycy9zaGFwZXhtbC54bWxQSwUGAAAAAAYABgBbAQAA&#10;tAMA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33E06F61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7EA0C3" filled="t" stroked="f" coordsize="21600,21600" o:gfxdata="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XMbCugAAANsA&#10;AAAPAAAAAAAAAAEAIAAAACIAAABkcnMvZG93bnJldi54bWxQSwECFAAUAAAACACHTuJAMy8FnjsA&#10;AAA5AAAAEAAAAAAAAAABACAAAAAJAQAAZHJzL3NoYXBleG1sLnhtbFBLBQYAAAAABgAGAFsBAACz&#10;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133350;top:202325;height:0;width:6648450;" filled="f" stroked="t" coordsize="21600,21600" o:gfxdata="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vg8R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BFBFBF [2412]" joinstyle="round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3003;top:2328;height:508;width:1945;" filled="f" stroked="f" coordsize="21600,21600" o:gfxdata="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XEvC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18BBE33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9100820"/>
                <wp:effectExtent l="4445" t="0" r="14605" b="508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008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7EA0C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16.6pt;width:0pt;mso-position-vertical-relative:page;z-index:-251652096;mso-width-relative:page;mso-height-relative:page;" filled="f" stroked="t" coordsize="21600,21600" o:gfxdata="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XkZhN9kAAAAKAQAADwAA&#10;AAAAAAABACAAAAAiAAAAZHJzL2Rvd25yZXYueG1sUEsBAhQAFAAAAAgAh07iQAHPryfcAQAAnAMA&#10;AA4AAAAAAAAAAQAgAAAAKAEAAGRycy9lMm9Eb2MueG1sUEsFBgAAAAAGAAYAWQEAAHYFAAAAAA==&#10;">
                <v:fill on="f" focussize="0,0"/>
                <v:stroke color="#7EA0C3 [3204]" joinstyle="round"/>
                <v:imagedata o:title=""/>
                <o:lock v:ext="edit" aspectratio="f"/>
              </v:line>
            </w:pict>
          </mc:Fallback>
        </mc:AlternateContent>
      </w:r>
    </w:p>
    <w:p w14:paraId="57EAA565">
      <w:pPr>
        <w:bidi w:val="0"/>
        <w:rPr>
          <w:rFonts w:hint="eastAsia" w:ascii="Arial Unicode MS" w:hAnsi="Arial Unicode MS" w:eastAsia="微软雅黑" w:cs="Times New Roman"/>
          <w:kern w:val="2"/>
          <w:sz w:val="21"/>
          <w:szCs w:val="22"/>
          <w:lang w:val="en-US" w:eastAsia="zh-CN" w:bidi="ar-SA"/>
        </w:rPr>
      </w:pPr>
    </w:p>
    <w:p w14:paraId="67DABC82">
      <w:pPr>
        <w:bidi w:val="0"/>
        <w:rPr>
          <w:rFonts w:hint="eastAsia"/>
          <w:lang w:val="en-US" w:eastAsia="zh-CN"/>
        </w:rPr>
      </w:pPr>
    </w:p>
    <w:p w14:paraId="68673260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5377180</wp:posOffset>
            </wp:positionH>
            <wp:positionV relativeFrom="page">
              <wp:posOffset>1665605</wp:posOffset>
            </wp:positionV>
            <wp:extent cx="855345" cy="1144905"/>
            <wp:effectExtent l="9525" t="9525" r="19050" b="19050"/>
            <wp:wrapNone/>
            <wp:docPr id="6" name="图片 6" descr="C:/Users/21908/Desktop/微信图片_20260323214131.jpg微信图片_20260323214131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picid" s:val="{21761e4c-46bc-4478-aefd-feabae09c33b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/Users/21908/Desktop/微信图片_20260323214131.jpg微信图片_20260323214131"/>
                    <pic:cNvPicPr>
                      <a:picLocks noChangeAspect="1"/>
                    </pic:cNvPicPr>
                  </pic:nvPicPr>
                  <pic:blipFill>
                    <a:blip r:embed="rId4"/>
                    <a:srcRect t="4046" b="4046"/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11449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3B1881A3">
      <w:pPr>
        <w:tabs>
          <w:tab w:val="left" w:pos="3311"/>
        </w:tabs>
        <w:bidi w:val="0"/>
        <w:jc w:val="left"/>
        <w:rPr>
          <w:rFonts w:hint="eastAsia"/>
          <w:lang w:val="en-US" w:eastAsia="zh-CN"/>
        </w:rPr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186055</wp:posOffset>
                </wp:positionH>
                <wp:positionV relativeFrom="page">
                  <wp:posOffset>8731885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3CAE2D6">
                            <w:pPr>
                              <w:adjustRightInd w:val="0"/>
                              <w:snapToGrid w:val="0"/>
                              <w:spacing w:after="62" w:afterLines="20" w:line="320" w:lineRule="exact"/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证书：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</w:rPr>
                              <w:t>CET-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</w:rPr>
                              <w:t>（60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</w:rPr>
                              <w:t>分）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奖项：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大广赛视频类三等奖/上广节视频类入围奖/学院奖策划案类入围奖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4.65pt;margin-top:687.55pt;height:59.35pt;width:506.25pt;mso-position-vertical-relative:page;z-index:251676672;mso-width-relative:page;mso-height-relative:page;" filled="f" stroked="f" coordsize="21600,21600" o:gfxdata="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PcSV9oAAAANAQAADwAAAAAAAAABACAAAAAiAAAAZHJzL2Rvd25yZXYueG1sUEsBAhQAFAAA&#10;AAgAh07iQP4u3E0mAgAAKgQAAA4AAAAAAAAAAQAgAAAAKQ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73CAE2D6">
                      <w:pPr>
                        <w:adjustRightInd w:val="0"/>
                        <w:snapToGrid w:val="0"/>
                        <w:spacing w:after="62" w:afterLines="20" w:line="320" w:lineRule="exact"/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证书：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CET-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（60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分）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奖项：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大广赛视频类三等奖/上广节视频类入围奖/学院奖策划案类入围奖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-70485</wp:posOffset>
                </wp:positionH>
                <wp:positionV relativeFrom="page">
                  <wp:posOffset>9295765</wp:posOffset>
                </wp:positionV>
                <wp:extent cx="6781800" cy="360045"/>
                <wp:effectExtent l="0" t="0" r="19050" b="190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60045"/>
                          <a:chOff x="2847" y="14618"/>
                          <a:chExt cx="10680" cy="567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2847" y="14739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056941F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" name="文本框 2"/>
                        <wps:cNvSpPr txBox="1"/>
                        <wps:spPr>
                          <a:xfrm>
                            <a:off x="3007" y="14618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47DC57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55pt;margin-top:731.95pt;height:28.35pt;width:534pt;mso-position-vertical-relative:page;z-index:251668480;mso-width-relative:page;mso-height-relative:page;" coordorigin="2847,14618" coordsize="10680,567" o:gfxdata="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">
                <o:lock v:ext="edit" aspectratio="f"/>
                <v:group id="_x0000_s1026" o:spid="_x0000_s1026" o:spt="203" style="position:absolute;left:2847;top:14739;height:446;width:10680;" coordsize="6781800,284400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7EA0C3" filled="t" stroked="f" coordsize="1406296,288031" o:gfxdata="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8oPSb4A&#10;AADbAAAADwAAAAAAAAABACAAAAAiAAAAZHJzL2Rvd25yZXYueG1sUEsBAhQAFAAAAAgAh07iQDMv&#10;BZ47AAAAOQAAABAAAAAAAAAAAQAgAAAADQEAAGRycy9zaGFwZXhtbC54bWxQSwUGAAAAAAYABgBb&#10;AQAAtwMA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4056941F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7EA0C3" filled="t" stroked="f" coordsize="21600,21600" o:gfxdata="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Jh6N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iP/RXbsAAADb&#10;AAAADwAAAGRycy9kb3ducmV2LnhtbEWPQWsCMRSE7wX/Q3iCt5rYw7asRhFBEPSi9eDxkTx3Vzcv&#10;YZPq+u+NIPQ4zMw3zGzRu1bcqIuNZw2TsQJBbLxtuNJw/F1//oCICdli65k0PCjCYj74mGFp/Z33&#10;dDukSmQIxxI11CmFUspoanIYxz4QZ+/sO4cpy66StsN7hrtWfilVSIcN54UaA61qMtfDn9PQVNve&#10;m8ep8Pvl8RRUMJuL2mk9Gk7UFESiPv2H3+2N1fBdwOtL/gFy/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P/RXb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BFBFBF [2412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3007;top:14618;height:508;width:1945;" filled="f" stroked="f" coordsize="21600,21600" o:gfxdata="UEsDBAoAAAAAAIdO4kAAAAAAAAAAAAAAAAAEAAAAZHJzL1BLAwQUAAAACACHTuJA0wWMh78AAADa&#10;AAAADwAAAGRycy9kb3ducmV2LnhtbEWPT2vCQBTE74V+h+UVequbSC2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FjIe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347DC57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9570085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C47E84D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传播学本科在读，兼具创意策划、视觉制作、线下活动落地、新媒体运营多重实操经验。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拥有丰富商业快闪、展会、校园文娱项目全流程管理经历，熟练掌握图文视频制作工具；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英语能力优异，可承接跨文化内容传播工作，适应力强，擅长团队协作，能够快速独立完成策划、执行、复盘全链路工作。</w:t>
                            </w:r>
                          </w:p>
                          <w:p w14:paraId="1DC34201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753.55pt;height:42.2pt;width:506.25pt;mso-position-vertical-relative:page;z-index:251677696;mso-width-relative:page;mso-height-relative:page;" filled="f" stroked="f" coordsize="21600,21600" o:gfxdata="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ebXINNgAAAANAQAADwAAAAAAAAABACAAAAAiAAAAZHJzL2Rvd25yZXYueG1sUEsBAhQAFAAA&#10;AAgAh07iQBx9jd8oAgAAKgQAAA4AAAAAAAAAAQAgAAAAJw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C47E84D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传播学本科在读，兼具创意策划、视觉制作、线下活动落地、新媒体运营多重实操经验。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br w:type="textWrapping"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拥有丰富商业快闪、展会、校园文娱项目全流程管理经历，熟练掌握图文视频制作工具；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br w:type="textWrapping"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英语能力优异，可承接跨文化内容传播工作，适应力强，擅长团队协作，能够快速独立完成策划、执行、复盘全链路工作。</w:t>
                      </w:r>
                    </w:p>
                    <w:p w14:paraId="1DC34201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233680</wp:posOffset>
                </wp:positionH>
                <wp:positionV relativeFrom="page">
                  <wp:posOffset>6936740</wp:posOffset>
                </wp:positionV>
                <wp:extent cx="6567805" cy="120015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780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25FA75A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2022.09-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至今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班级团支书</w:t>
                            </w:r>
                          </w:p>
                          <w:p w14:paraId="34DE3067">
                            <w:pPr>
                              <w:rPr>
                                <w:rFonts w:hint="eastAsia" w:eastAsia="微软雅黑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连续两年获评校级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优秀团支书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“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，带领班级连续两年拿下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五四红旗团支部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“；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统筹团务工作，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开展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多场主题团日活动，强化班级思想建设与团队凝聚力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。</w:t>
                            </w:r>
                          </w:p>
                          <w:p w14:paraId="17647DC1">
                            <w:pPr>
                              <w:pStyle w:val="14"/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spacing w:after="62" w:afterLines="20"/>
                              <w:ind w:left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.4pt;margin-top:546.2pt;height:94.5pt;width:517.15pt;mso-position-vertical-relative:page;z-index:251675648;mso-width-relative:page;mso-height-relative:page;" filled="f" stroked="f" coordsize="21600,21600" o:gfxdata="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77EW4tkAAAANAQAADwAAAAAAAAABACAAAAAiAAAAZHJzL2Rvd25yZXYueG1sUEsBAhQAFAAA&#10;AAgAh07iQOg76wInAgAAKwQAAA4AAAAAAAAAAQAgAAAAK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625FA75A">
                      <w:pPr>
                        <w:adjustRightInd w:val="0"/>
                        <w:snapToGrid w:val="0"/>
                        <w:rPr>
                          <w:rFonts w:hint="default"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2022.09-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  <w:lang w:val="en-US" w:eastAsia="zh-CN"/>
                        </w:rPr>
                        <w:t>至今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  <w:lang w:val="en-US" w:eastAsia="zh-CN"/>
                        </w:rPr>
                        <w:t>班级团支书</w:t>
                      </w:r>
                    </w:p>
                    <w:p w14:paraId="34DE3067">
                      <w:pPr>
                        <w:rPr>
                          <w:rFonts w:hint="eastAsia" w:eastAsia="微软雅黑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连续两年获评校级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”</w:t>
                      </w:r>
                      <w:r>
                        <w:rPr>
                          <w:sz w:val="18"/>
                          <w:szCs w:val="18"/>
                        </w:rPr>
                        <w:t>优秀团支书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“</w:t>
                      </w:r>
                      <w:r>
                        <w:rPr>
                          <w:sz w:val="18"/>
                          <w:szCs w:val="18"/>
                        </w:rPr>
                        <w:t>，带领班级连续两年拿下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”</w:t>
                      </w:r>
                      <w:r>
                        <w:rPr>
                          <w:sz w:val="18"/>
                          <w:szCs w:val="18"/>
                        </w:rPr>
                        <w:t>五四红旗团支部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“；</w:t>
                      </w:r>
                      <w:r>
                        <w:rPr>
                          <w:sz w:val="18"/>
                          <w:szCs w:val="18"/>
                        </w:rPr>
                        <w:t>统筹团务工作，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开展</w:t>
                      </w:r>
                      <w:r>
                        <w:rPr>
                          <w:sz w:val="18"/>
                          <w:szCs w:val="18"/>
                        </w:rPr>
                        <w:t>多场主题团日活动，强化班级思想建设与团队凝聚力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。</w:t>
                      </w:r>
                    </w:p>
                    <w:p w14:paraId="17647DC1">
                      <w:pPr>
                        <w:pStyle w:val="14"/>
                        <w:numPr>
                          <w:numId w:val="0"/>
                        </w:numPr>
                        <w:adjustRightInd w:val="0"/>
                        <w:snapToGrid w:val="0"/>
                        <w:spacing w:after="62" w:afterLines="20"/>
                        <w:ind w:leftChars="0"/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186690</wp:posOffset>
                </wp:positionH>
                <wp:positionV relativeFrom="page">
                  <wp:posOffset>7635875</wp:posOffset>
                </wp:positionV>
                <wp:extent cx="6429375" cy="1200150"/>
                <wp:effectExtent l="0" t="0" r="0" b="0"/>
                <wp:wrapNone/>
                <wp:docPr id="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D338F5A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.09-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至今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校新闻社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文记</w:t>
                            </w:r>
                          </w:p>
                          <w:p w14:paraId="217D4912">
                            <w:pPr>
                              <w:pStyle w:val="14"/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spacing w:after="62" w:afterLines="20"/>
                              <w:ind w:left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  <w:t>负责人物专访、推文撰写，稿件累计总阅读量10W+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  <w:t>所属校园媒体获评中国青年报社年度伙伴校园媒体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eastAsia="zh-CN"/>
                              </w:rPr>
                              <w:t>。</w:t>
                            </w:r>
                          </w:p>
                          <w:p w14:paraId="219616B6">
                            <w:pPr>
                              <w:pStyle w:val="14"/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spacing w:after="62" w:afterLines="20"/>
                              <w:ind w:left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4.7pt;margin-top:601.25pt;height:94.5pt;width:506.25pt;mso-position-vertical-relative:page;z-index:251679744;mso-width-relative:page;mso-height-relative:page;" filled="f" stroked="f" coordsize="21600,21600" o:gfxdata="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4kef52AAAAA0BAAAPAAAAAAAAAAEAIAAAACIAAABkcnMvZG93bnJldi54bWxQSwECFAAUAAAA&#10;CACHTuJAGw6QLCcCAAArBAAADgAAAAAAAAABACAAAAAn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D338F5A">
                      <w:pPr>
                        <w:adjustRightInd w:val="0"/>
                        <w:snapToGrid w:val="0"/>
                        <w:rPr>
                          <w:rFonts w:hint="default"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202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.09-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  <w:lang w:val="en-US" w:eastAsia="zh-CN"/>
                        </w:rPr>
                        <w:t>至今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  <w:lang w:val="en-US" w:eastAsia="zh-CN"/>
                        </w:rPr>
                        <w:t>校新闻社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 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  <w:lang w:val="en-US" w:eastAsia="zh-CN"/>
                        </w:rPr>
                        <w:t xml:space="preserve">     文记</w:t>
                      </w:r>
                    </w:p>
                    <w:p w14:paraId="217D4912">
                      <w:pPr>
                        <w:pStyle w:val="14"/>
                        <w:numPr>
                          <w:numId w:val="0"/>
                        </w:numPr>
                        <w:adjustRightInd w:val="0"/>
                        <w:snapToGrid w:val="0"/>
                        <w:spacing w:after="62" w:afterLines="20"/>
                        <w:ind w:leftChars="0"/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</w:rPr>
                        <w:t>负责人物专访、推文撰写，稿件累计总阅读量10W+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  <w:lang w:eastAsia="zh-CN"/>
                        </w:rPr>
                        <w:t>；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</w:rPr>
                        <w:t>所属校园媒体获评中国青年报社年度伙伴校园媒体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  <w:lang w:eastAsia="zh-CN"/>
                        </w:rPr>
                        <w:t>。</w:t>
                      </w:r>
                    </w:p>
                    <w:p w14:paraId="219616B6">
                      <w:pPr>
                        <w:pStyle w:val="14"/>
                        <w:numPr>
                          <w:numId w:val="0"/>
                        </w:numPr>
                        <w:adjustRightInd w:val="0"/>
                        <w:snapToGrid w:val="0"/>
                        <w:spacing w:after="62" w:afterLines="20"/>
                        <w:ind w:leftChars="0"/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61595</wp:posOffset>
                </wp:positionH>
                <wp:positionV relativeFrom="page">
                  <wp:posOffset>2954655</wp:posOffset>
                </wp:positionV>
                <wp:extent cx="6851650" cy="2106930"/>
                <wp:effectExtent l="0" t="0" r="0" b="0"/>
                <wp:wrapNone/>
                <wp:docPr id="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1650" cy="2106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E968306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19"/>
                                <w:szCs w:val="19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9"/>
                                <w:szCs w:val="19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9"/>
                                <w:szCs w:val="19"/>
                              </w:rPr>
                              <w:t>.09-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>至今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9"/>
                                <w:szCs w:val="19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 xml:space="preserve">      华南师范大学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9"/>
                                <w:szCs w:val="19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9"/>
                                <w:szCs w:val="19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 xml:space="preserve">           传播学专业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9"/>
                                <w:szCs w:val="19"/>
                              </w:rPr>
                              <w:t xml:space="preserve"> /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>本科在读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9"/>
                                <w:szCs w:val="19"/>
                              </w:rPr>
                              <w:t>GPA：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19"/>
                                <w:szCs w:val="19"/>
                              </w:rPr>
                              <w:t>3.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>8/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19"/>
                                <w:szCs w:val="19"/>
                              </w:rPr>
                              <w:t>4.0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19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>学院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19"/>
                                <w:szCs w:val="19"/>
                              </w:rPr>
                              <w:t>奖学金（202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19"/>
                                <w:szCs w:val="19"/>
                              </w:rPr>
                              <w:t>）</w:t>
                            </w:r>
                          </w:p>
                          <w:p w14:paraId="1727E451">
                            <w:pPr>
                              <w:adjustRightInd w:val="0"/>
                              <w:snapToGrid w:val="0"/>
                              <w:spacing w:after="62" w:afterLines="20"/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19"/>
                                <w:szCs w:val="19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9"/>
                                <w:szCs w:val="19"/>
                              </w:rPr>
                              <w:t>核心课程：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>摄影、制图、采写、品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19"/>
                                <w:szCs w:val="19"/>
                              </w:rPr>
                              <w:t>牌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>形象设计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19"/>
                                <w:szCs w:val="19"/>
                              </w:rPr>
                              <w:t>、营销策划、新媒体运营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>等等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19"/>
                                <w:szCs w:val="19"/>
                                <w:lang w:eastAsia="zh-CN"/>
                              </w:rPr>
                              <w:t>。</w:t>
                            </w:r>
                          </w:p>
                          <w:p w14:paraId="5746409B">
                            <w:pPr>
                              <w:spacing w:line="240" w:lineRule="auto"/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 xml:space="preserve">专业技能：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i/>
                                <w:iCs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>影像设计制作：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>精通AI、剪映、可画、秀米；熟练掌握摄影、摄像、短视频/广告全流程前后期制作；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i/>
                                <w:iCs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>内容与新媒体运营：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>运营抖音、视频号，团队账号月播放3.3W+，个人账号累计播放6W+、获赞1W+、粉丝150+；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i/>
                                <w:iCs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>线下活动执行：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i w:val="0"/>
                                <w:iCs w:val="0"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>具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>备品牌快闪、同人展、剧场公演全流程落地经验；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i/>
                                <w:iCs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>语言能力：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>英语CET-4 608分，高考英语140+，听说读写流利。</w:t>
                            </w:r>
                          </w:p>
                          <w:p w14:paraId="04E5B7AD">
                            <w:pPr>
                              <w:spacing w:line="240" w:lineRule="auto"/>
                              <w:rPr>
                                <w:b w:val="0"/>
                                <w:bCs w:val="0"/>
                                <w:sz w:val="19"/>
                                <w:szCs w:val="19"/>
                              </w:rPr>
                            </w:pPr>
                          </w:p>
                          <w:p w14:paraId="7DF3986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F38C51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 w:eastAsia="微软雅黑"/>
                                <w:sz w:val="18"/>
                                <w:szCs w:val="18"/>
                                <w:lang w:eastAsia="zh-CN"/>
                              </w:rPr>
                            </w:pPr>
                          </w:p>
                          <w:p w14:paraId="43E2F4B0">
                            <w:pPr>
                              <w:adjustRightInd w:val="0"/>
                              <w:snapToGrid w:val="0"/>
                              <w:spacing w:after="62" w:afterLines="2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.85pt;margin-top:232.65pt;height:165.9pt;width:539.5pt;mso-position-vertical-relative:page;z-index:251673600;mso-width-relative:page;mso-height-relative:page;" filled="f" stroked="f" coordsize="21600,21600" o:gfxdata="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0bLIn9cAAAAKAQAADwAAAAAAAAABACAAAAAiAAAAZHJzL2Rvd25yZXYueG1sUEsBAhQAFAAAAAgA&#10;h07iQLI3MsEmAgAAKwQAAA4AAAAAAAAAAQAgAAAAJg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E968306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19"/>
                          <w:szCs w:val="19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9"/>
                          <w:szCs w:val="19"/>
                        </w:rPr>
                        <w:t>202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9"/>
                          <w:szCs w:val="19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9"/>
                          <w:szCs w:val="19"/>
                        </w:rPr>
                        <w:t>.09-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9"/>
                          <w:szCs w:val="19"/>
                          <w:lang w:val="en-US" w:eastAsia="zh-CN"/>
                        </w:rPr>
                        <w:t>至今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9"/>
                          <w:szCs w:val="19"/>
                        </w:rPr>
                        <w:t xml:space="preserve">         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9"/>
                          <w:szCs w:val="19"/>
                          <w:lang w:val="en-US" w:eastAsia="zh-CN"/>
                        </w:rPr>
                        <w:t xml:space="preserve">      华南师范大学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9"/>
                          <w:szCs w:val="19"/>
                        </w:rPr>
                        <w:t xml:space="preserve">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19"/>
                          <w:szCs w:val="19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9"/>
                          <w:szCs w:val="19"/>
                          <w:lang w:val="en-US" w:eastAsia="zh-CN"/>
                        </w:rPr>
                        <w:t xml:space="preserve">           传播学专业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9"/>
                          <w:szCs w:val="19"/>
                        </w:rPr>
                        <w:t xml:space="preserve"> /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9"/>
                          <w:szCs w:val="19"/>
                          <w:lang w:val="en-US" w:eastAsia="zh-CN"/>
                        </w:rPr>
                        <w:t>本科在读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9"/>
                          <w:szCs w:val="19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9"/>
                          <w:szCs w:val="19"/>
                        </w:rPr>
                        <w:t>GPA：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19"/>
                          <w:szCs w:val="19"/>
                        </w:rPr>
                        <w:t>3.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19"/>
                          <w:szCs w:val="19"/>
                          <w:lang w:val="en-US" w:eastAsia="zh-CN"/>
                        </w:rPr>
                        <w:t>8/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19"/>
                          <w:szCs w:val="19"/>
                        </w:rPr>
                        <w:t>4.0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19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19"/>
                          <w:szCs w:val="19"/>
                          <w:lang w:val="en-US" w:eastAsia="zh-CN"/>
                        </w:rPr>
                        <w:t>学院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19"/>
                          <w:szCs w:val="19"/>
                        </w:rPr>
                        <w:t>奖学金（202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19"/>
                          <w:szCs w:val="19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19"/>
                          <w:szCs w:val="19"/>
                        </w:rPr>
                        <w:t>）</w:t>
                      </w:r>
                    </w:p>
                    <w:p w14:paraId="1727E451">
                      <w:pPr>
                        <w:adjustRightInd w:val="0"/>
                        <w:snapToGrid w:val="0"/>
                        <w:spacing w:after="62" w:afterLines="20"/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19"/>
                          <w:szCs w:val="19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9"/>
                          <w:szCs w:val="19"/>
                        </w:rPr>
                        <w:t>核心课程：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19"/>
                          <w:szCs w:val="19"/>
                          <w:lang w:val="en-US" w:eastAsia="zh-CN"/>
                        </w:rPr>
                        <w:t>摄影、制图、采写、品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19"/>
                          <w:szCs w:val="19"/>
                        </w:rPr>
                        <w:t>牌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19"/>
                          <w:szCs w:val="19"/>
                          <w:lang w:val="en-US" w:eastAsia="zh-CN"/>
                        </w:rPr>
                        <w:t>形象设计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19"/>
                          <w:szCs w:val="19"/>
                        </w:rPr>
                        <w:t>、营销策划、新媒体运营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19"/>
                          <w:szCs w:val="19"/>
                          <w:lang w:val="en-US" w:eastAsia="zh-CN"/>
                        </w:rPr>
                        <w:t>等等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19"/>
                          <w:szCs w:val="19"/>
                          <w:lang w:eastAsia="zh-CN"/>
                        </w:rPr>
                        <w:t>。</w:t>
                      </w:r>
                    </w:p>
                    <w:p w14:paraId="5746409B">
                      <w:pPr>
                        <w:spacing w:line="240" w:lineRule="auto"/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19"/>
                          <w:szCs w:val="19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9"/>
                          <w:szCs w:val="19"/>
                          <w:lang w:val="en-US" w:eastAsia="zh-CN"/>
                        </w:rPr>
                        <w:t xml:space="preserve">专业技能：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i/>
                          <w:iCs/>
                          <w:color w:val="414141"/>
                          <w:sz w:val="19"/>
                          <w:szCs w:val="19"/>
                          <w:lang w:val="en-US" w:eastAsia="zh-CN"/>
                        </w:rPr>
                        <w:t>影像设计制作：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19"/>
                          <w:szCs w:val="19"/>
                          <w:lang w:val="en-US" w:eastAsia="zh-CN"/>
                        </w:rPr>
                        <w:t>精通AI、剪映、可画、秀米；熟练掌握摄影、摄像、短视频/广告全流程前后期制作；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i/>
                          <w:iCs/>
                          <w:color w:val="414141"/>
                          <w:sz w:val="19"/>
                          <w:szCs w:val="19"/>
                          <w:lang w:val="en-US" w:eastAsia="zh-CN"/>
                        </w:rPr>
                        <w:t>内容与新媒体运营：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19"/>
                          <w:szCs w:val="19"/>
                          <w:lang w:val="en-US" w:eastAsia="zh-CN"/>
                        </w:rPr>
                        <w:t>运营抖音、视频号，团队账号月播放3.3W+，个人账号累计播放6W+、获赞1W+、粉丝150+；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i/>
                          <w:iCs/>
                          <w:color w:val="414141"/>
                          <w:sz w:val="19"/>
                          <w:szCs w:val="19"/>
                          <w:lang w:val="en-US" w:eastAsia="zh-CN"/>
                        </w:rPr>
                        <w:t>线下活动执行：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i w:val="0"/>
                          <w:iCs w:val="0"/>
                          <w:color w:val="414141"/>
                          <w:sz w:val="19"/>
                          <w:szCs w:val="19"/>
                          <w:lang w:val="en-US" w:eastAsia="zh-CN"/>
                        </w:rPr>
                        <w:t>具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19"/>
                          <w:szCs w:val="19"/>
                          <w:lang w:val="en-US" w:eastAsia="zh-CN"/>
                        </w:rPr>
                        <w:t>备品牌快闪、同人展、剧场公演全流程落地经验；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i/>
                          <w:iCs/>
                          <w:color w:val="414141"/>
                          <w:sz w:val="19"/>
                          <w:szCs w:val="19"/>
                          <w:lang w:val="en-US" w:eastAsia="zh-CN"/>
                        </w:rPr>
                        <w:t>语言能力：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19"/>
                          <w:szCs w:val="19"/>
                          <w:lang w:val="en-US" w:eastAsia="zh-CN"/>
                        </w:rPr>
                        <w:t>英语CET-4 608分，高考英语140+，听说读写流利。</w:t>
                      </w:r>
                    </w:p>
                    <w:p w14:paraId="04E5B7AD">
                      <w:pPr>
                        <w:spacing w:line="240" w:lineRule="auto"/>
                        <w:rPr>
                          <w:b w:val="0"/>
                          <w:bCs w:val="0"/>
                          <w:sz w:val="19"/>
                          <w:szCs w:val="19"/>
                        </w:rPr>
                      </w:pPr>
                    </w:p>
                    <w:p w14:paraId="7DF3986D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4F38C51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 w:eastAsia="微软雅黑"/>
                          <w:sz w:val="18"/>
                          <w:szCs w:val="18"/>
                          <w:lang w:eastAsia="zh-CN"/>
                        </w:rPr>
                      </w:pPr>
                    </w:p>
                    <w:p w14:paraId="43E2F4B0">
                      <w:pPr>
                        <w:adjustRightInd w:val="0"/>
                        <w:snapToGrid w:val="0"/>
                        <w:spacing w:after="62" w:afterLines="2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144145</wp:posOffset>
                </wp:positionH>
                <wp:positionV relativeFrom="page">
                  <wp:posOffset>5274310</wp:posOffset>
                </wp:positionV>
                <wp:extent cx="6630035" cy="1414780"/>
                <wp:effectExtent l="0" t="0" r="0" b="0"/>
                <wp:wrapNone/>
                <wp:docPr id="4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0035" cy="1414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5019E01">
                            <w:pPr>
                              <w:pStyle w:val="14"/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spacing w:after="62" w:afterLines="20"/>
                              <w:ind w:left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 xml:space="preserve">1. 《王者荣耀》Only展 |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i w:val="0"/>
                                <w:iCs w:val="0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全场场控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 xml:space="preserve"> 2026.06（参与300+人）：负责舞台演出、互动环节全程流程把控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 xml:space="preserve">2. 可比克品牌线下快闪活动 |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全流程统筹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 xml:space="preserve"> 2026.05（参与200+人）：参与方案策划、物资采购、前期宣发、现场落地全流程；活动结束后主导自媒体复盘宣传</w:t>
                            </w:r>
                          </w:p>
                          <w:p w14:paraId="04D88199">
                            <w:pPr>
                              <w:pStyle w:val="14"/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spacing w:after="62" w:afterLines="20"/>
                              <w:ind w:left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 xml:space="preserve">3. 偶像主题生日咖啡店应援活动 |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策划落地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 xml:space="preserve"> 2026.04（参与200+人）：场地勘察、应援物料设计、线上线下宣发；统筹签到、应援发放​</w:t>
                            </w:r>
                          </w:p>
                          <w:p w14:paraId="6A051E23">
                            <w:pPr>
                              <w:pStyle w:val="14"/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spacing w:after="62" w:afterLines="20"/>
                              <w:ind w:left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 xml:space="preserve">4. 《进击的巨人》Only展 |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宣发&amp;现场执行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 xml:space="preserve"> 2025.12（参与300+人）：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eastAsia="zh-CN"/>
                              </w:rPr>
                              <w:t>线上宣传、场地布置、摊位资质审核、物资盘点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.35pt;margin-top:415.3pt;height:111.4pt;width:522.05pt;mso-position-vertical-relative:page;z-index:251678720;mso-width-relative:page;mso-height-relative:page;" filled="f" stroked="f" coordsize="21600,21600" o:gfxdata="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QYiGptkAAAAMAQAADwAAAAAAAAABACAAAAAiAAAAZHJzL2Rvd25yZXYueG1sUEsBAhQAFAAA&#10;AAgAh07iQJFmYZ0nAgAAKwQAAA4AAAAAAAAAAQAgAAAAK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5019E01">
                      <w:pPr>
                        <w:pStyle w:val="14"/>
                        <w:numPr>
                          <w:numId w:val="0"/>
                        </w:numPr>
                        <w:adjustRightInd w:val="0"/>
                        <w:snapToGrid w:val="0"/>
                        <w:spacing w:after="62" w:afterLines="20"/>
                        <w:ind w:leftChars="0"/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 xml:space="preserve">1. 《王者荣耀》Only展 |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i w:val="0"/>
                          <w:iCs w:val="0"/>
                          <w:color w:val="414141"/>
                          <w:sz w:val="18"/>
                          <w:szCs w:val="18"/>
                          <w:lang w:val="en-US" w:eastAsia="zh-CN"/>
                        </w:rPr>
                        <w:t>全场场控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 xml:space="preserve"> 2026.06（参与300+人）：负责舞台演出、互动环节全程流程把控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 xml:space="preserve">2. 可比克品牌线下快闪活动 |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18"/>
                          <w:szCs w:val="18"/>
                          <w:lang w:val="en-US" w:eastAsia="zh-CN"/>
                        </w:rPr>
                        <w:t>全流程统筹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 xml:space="preserve"> 2026.05（参与200+人）：参与方案策划、物资采购、前期宣发、现场落地全流程；活动结束后主导自媒体复盘宣传</w:t>
                      </w:r>
                    </w:p>
                    <w:p w14:paraId="04D88199">
                      <w:pPr>
                        <w:pStyle w:val="14"/>
                        <w:numPr>
                          <w:numId w:val="0"/>
                        </w:numPr>
                        <w:adjustRightInd w:val="0"/>
                        <w:snapToGrid w:val="0"/>
                        <w:spacing w:after="62" w:afterLines="20"/>
                        <w:ind w:leftChars="0"/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 xml:space="preserve">3. 偶像主题生日咖啡店应援活动 |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18"/>
                          <w:szCs w:val="18"/>
                          <w:lang w:val="en-US" w:eastAsia="zh-CN"/>
                        </w:rPr>
                        <w:t>策划落地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 xml:space="preserve"> 2026.04（参与200+人）：场地勘察、应援物料设计、线上线下宣发；统筹签到、应援发放​</w:t>
                      </w:r>
                    </w:p>
                    <w:p w14:paraId="6A051E23">
                      <w:pPr>
                        <w:pStyle w:val="14"/>
                        <w:numPr>
                          <w:numId w:val="0"/>
                        </w:numPr>
                        <w:adjustRightInd w:val="0"/>
                        <w:snapToGrid w:val="0"/>
                        <w:spacing w:after="62" w:afterLines="20"/>
                        <w:ind w:leftChars="0"/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 xml:space="preserve">4. 《进击的巨人》Only展 |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18"/>
                          <w:szCs w:val="18"/>
                          <w:lang w:val="en-US" w:eastAsia="zh-CN"/>
                        </w:rPr>
                        <w:t>宣发&amp;现场执行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 xml:space="preserve"> 2025.12（参与300+人）：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  <w:lang w:eastAsia="zh-CN"/>
                        </w:rPr>
                        <w:t>线上宣传、场地布置、摊位资质审核、物资盘点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-84455</wp:posOffset>
                </wp:positionH>
                <wp:positionV relativeFrom="page">
                  <wp:posOffset>8343265</wp:posOffset>
                </wp:positionV>
                <wp:extent cx="6781800" cy="362585"/>
                <wp:effectExtent l="0" t="0" r="1905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62585"/>
                          <a:chOff x="2847" y="13019"/>
                          <a:chExt cx="10680" cy="571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2847" y="13144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6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6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4AF64CD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4" name="文本框 3"/>
                        <wps:cNvSpPr txBox="1"/>
                        <wps:spPr>
                          <a:xfrm>
                            <a:off x="3007" y="13019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556C71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.65pt;margin-top:656.95pt;height:28.55pt;width:534pt;mso-position-vertical-relative:page;z-index:251670528;mso-width-relative:page;mso-height-relative:page;" coordorigin="2847,13019" coordsize="10680,571" o:gfxdata="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">
                <o:lock v:ext="edit" aspectratio="f"/>
                <v:group id="_x0000_s1026" o:spid="_x0000_s1026" o:spt="203" style="position:absolute;left:2847;top:13144;height:446;width:10680;" coordsize="6781800,284400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0;height:287656;width:1255739;v-text-anchor:middle;" fillcolor="#7EA0C3" filled="t" stroked="f" coordsize="1406296,288031" o:gfxdata="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tqR7vQAA&#10;ANsAAAAPAAAAAAAAAAEAIAAAACIAAABkcnMvZG93bnJldi54bWxQSwECFAAUAAAACACHTuJAMy8F&#10;njsAAAA5AAAAEAAAAAAAAAABACAAAAAMAQAAZHJzL3NoYXBleG1sLnhtbFBLBQYAAAAABgAGAFsB&#10;AAC2AwAAAAA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74AF64CD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7EA0C3" filled="t" stroked="f" coordsize="21600,21600" o:gfxdata="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atb+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krh8bLsAAADb&#10;AAAADwAAAGRycy9kb3ducmV2LnhtbEWPQWsCMRSE7wX/Q3iCt5pYZCmrUUQQBL1oPXh8JM/d1c1L&#10;2KS6/nsjFHocZuYbZr7sXSvu1MXGs4bJWIEgNt42XGk4/Ww+v0HEhGyx9UwanhRhuRh8zLG0/sEH&#10;uh9TJTKEY4ka6pRCKWU0NTmMYx+Is3fxncOUZVdJ2+Ejw10rv5QqpMOG80KNgdY1mdvx12loql3v&#10;zfNc+MPqdA4qmO1V7bUeDSdqBiJRn/7Df+2t1VBM4f0l/wC5e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rh8bL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BFBFBF [2412]" joinstyle="round"/>
                    <v:imagedata o:title=""/>
                    <o:lock v:ext="edit" aspectratio="f"/>
                  </v:line>
                </v:group>
                <v:shape id="文本框 3" o:spid="_x0000_s1026" o:spt="202" type="#_x0000_t202" style="position:absolute;left:3007;top:13019;height:508;width:1945;" filled="f" stroked="f" coordsize="21600,21600" o:gfxdata="UEsDBAoAAAAAAIdO4kAAAAAAAAAAAAAAAAAEAAAAZHJzL1BLAwQUAAAACACHTuJAenOFPr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nOFP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C556C71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-69215</wp:posOffset>
                </wp:positionH>
                <wp:positionV relativeFrom="page">
                  <wp:posOffset>4956175</wp:posOffset>
                </wp:positionV>
                <wp:extent cx="6961505" cy="347980"/>
                <wp:effectExtent l="0" t="0" r="3175" b="190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1268" cy="347987"/>
                          <a:chOff x="2837" y="8395"/>
                          <a:chExt cx="10963" cy="548"/>
                        </a:xfrm>
                      </wpg:grpSpPr>
                      <wpg:grpSp>
                        <wpg:cNvPr id="2" name="组合 31"/>
                        <wpg:cNvGrpSpPr/>
                        <wpg:grpSpPr>
                          <a:xfrm>
                            <a:off x="2837" y="8508"/>
                            <a:ext cx="10963" cy="435"/>
                            <a:chOff x="-6119" y="751147"/>
                            <a:chExt cx="6961268" cy="277419"/>
                          </a:xfrm>
                        </wpg:grpSpPr>
                        <wpg:grpSp>
                          <wpg:cNvPr id="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-6119" y="751147"/>
                              <a:ext cx="1283292" cy="277419"/>
                              <a:chOff x="-6113" y="1039813"/>
                              <a:chExt cx="1282617" cy="384031"/>
                            </a:xfrm>
                          </wpg:grpSpPr>
                          <wps:wsp>
                            <wps:cNvPr id="32" name="任意多边形 2"/>
                            <wps:cNvSpPr/>
                            <wps:spPr bwMode="auto">
                              <a:xfrm>
                                <a:off x="20543" y="1039813"/>
                                <a:ext cx="1255961" cy="287797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553235D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3" name="直角三角形 3"/>
                            <wps:cNvSpPr/>
                            <wps:spPr bwMode="auto">
                              <a:xfrm rot="10800000">
                                <a:off x="-6113" y="1317885"/>
                                <a:ext cx="144064" cy="10595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4" name="直接连接符 20"/>
                          <wps:cNvCnPr/>
                          <wps:spPr>
                            <a:xfrm>
                              <a:off x="306925" y="960952"/>
                              <a:ext cx="6648224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5" name="文本框 1"/>
                        <wps:cNvSpPr txBox="1"/>
                        <wps:spPr>
                          <a:xfrm>
                            <a:off x="3116" y="8395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09E957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实践</w:t>
                              </w:r>
                              <w: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45pt;margin-top:390.25pt;height:27.4pt;width:548.15pt;mso-position-vertical-relative:page;z-index:251669504;mso-width-relative:page;mso-height-relative:page;" coordorigin="2837,8395" coordsize="10962,548" o:gfxdata="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">
                <o:lock v:ext="edit" aspectratio="f"/>
                <v:group id="组合 31" o:spid="_x0000_s1026" o:spt="203" style="position:absolute;left:2837;top:8507;height:435;width:10962;" coordorigin="-6119,751146" coordsize="6961268,277419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group id="组合 81" o:spid="_x0000_s1026" o:spt="203" style="position:absolute;left:-6119;top:751146;height:277418;width:1283292;" coordorigin="-6113,1039813" coordsize="1282617,384031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20543;top:1039813;height:287797;width:1255961;v-text-anchor:middle;" fillcolor="#7EA0C3" filled="t" stroked="f" coordsize="1406296,288031" o:gfxdata="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QWLZr4A&#10;AADbAAAADwAAAAAAAAABACAAAAAiAAAAZHJzL2Rvd25yZXYueG1sUEsBAhQAFAAAAAgAh07iQDMv&#10;BZ47AAAAOQAAABAAAAAAAAAAAQAgAAAADQEAAGRycy9zaGFwZXhtbC54bWxQSwUGAAAAAAYABgBb&#10;AQAAtwMAAAAA&#10;" path="m1093154,0l1171153,0,1406296,288031,1328297,288031xm1030297,0l1069917,0,1305060,288031,1265440,288031xm0,0l1007060,0,1242203,288031,0,288031xe">
                      <v:path textboxrect="0,0,1406296,288031" o:connectlocs="976294,0;1045955,0;1255961,287797;1186300,287797;920156,0;955541,0;1165547,287797;1130162,287797;0,0;899403,0;1109409,287797;0,287797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4553235D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26" o:spt="6" type="#_x0000_t6" style="position:absolute;left:-6113;top:1317885;height:105959;width:144064;rotation:11796480f;" fillcolor="#7EA0C3" filled="t" stroked="f" coordsize="21600,21600" o:gfxdata="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6Zqi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306925;top:960952;height:0;width:6648224;" filled="f" stroked="t" coordsize="21600,21600" o:gfxdata="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C1Nx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BFBFBF [2412]" joinstyle="round"/>
                    <v:imagedata o:title=""/>
                    <o:lock v:ext="edit" aspectratio="f"/>
                  </v:line>
                </v:group>
                <v:shape id="文本框 1" o:spid="_x0000_s1026" o:spt="202" type="#_x0000_t202" style="position:absolute;left:3116;top:8395;height:508;width:1945;" filled="f" stroked="f" coordsize="21600,21600" o:gfxdata="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mtni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A09E957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实践</w:t>
                        </w: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-73660</wp:posOffset>
                </wp:positionH>
                <wp:positionV relativeFrom="page">
                  <wp:posOffset>2633980</wp:posOffset>
                </wp:positionV>
                <wp:extent cx="6781800" cy="360680"/>
                <wp:effectExtent l="0" t="0" r="19050" b="127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60680"/>
                          <a:chOff x="2831" y="4764"/>
                          <a:chExt cx="10680" cy="568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2831" y="4886"/>
                            <a:ext cx="10680" cy="447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E507210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7EA0C3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199144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" name="文本框 27"/>
                        <wps:cNvSpPr txBox="1"/>
                        <wps:spPr>
                          <a:xfrm>
                            <a:off x="3007" y="4764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095E9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8pt;margin-top:207.4pt;height:28.4pt;width:534pt;mso-position-vertical-relative:page;z-index:251667456;mso-width-relative:page;mso-height-relative:page;" coordorigin="2831,4764" coordsize="10680,568" o:gfxdata="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">
                <o:lock v:ext="edit" aspectratio="f"/>
                <v:group id="_x0000_s1026" o:spid="_x0000_s1026" o:spt="203" style="position:absolute;left:2831;top:4886;height:447;width:10680;" coordsize="6781800,28440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t"/>
                    <v:shape id="任意多边形 2" o:spid="_x0000_s1026" o:spt="100" style="position:absolute;left:3;top:0;height:287656;width:1255739;v-text-anchor:middle;" fillcolor="#7EA0C3" filled="t" stroked="f" coordsize="1406296,288031" o:gfxdata="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A6DzL4A&#10;AADbAAAADwAAAAAAAAABACAAAAAiAAAAZHJzL2Rvd25yZXYueG1sUEsBAhQAFAAAAAgAh07iQDMv&#10;BZ47AAAAOQAAABAAAAAAAAAAAQAgAAAADQEAAGRycy9zaGFwZXhtbC54bWxQSwUGAAAAAAYABgBb&#10;AQAAtwMA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5E50721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7EA0C3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7EA0C3" filled="t" stroked="f" coordsize="21600,21600" o:gfxdata="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8qeS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199144;height:0;width:6648450;" filled="f" stroked="t" coordsize="21600,21600" o:gfxdata="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s7Xdi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BFBFBF [2412]" joinstyle="round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3007;top:4764;height:508;width:1945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5095E9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-71120</wp:posOffset>
                </wp:positionH>
                <wp:positionV relativeFrom="page">
                  <wp:posOffset>6521450</wp:posOffset>
                </wp:positionV>
                <wp:extent cx="6781800" cy="371475"/>
                <wp:effectExtent l="0" t="0" r="19050" b="952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71475"/>
                          <a:chOff x="2847" y="10671"/>
                          <a:chExt cx="10680" cy="585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2847" y="10810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4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4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75D0E3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3" name="直接连接符 20"/>
                          <wps:cNvCnPr/>
                          <wps:spPr>
                            <a:xfrm>
                              <a:off x="133350" y="19959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1" name="文本框 4"/>
                        <wps:cNvSpPr txBox="1"/>
                        <wps:spPr>
                          <a:xfrm>
                            <a:off x="3007" y="10671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EC8371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6pt;margin-top:513.5pt;height:29.25pt;width:534pt;mso-position-vertical-relative:page;z-index:251666432;mso-width-relative:page;mso-height-relative:page;" coordorigin="2847,10671" coordsize="10680,585" o:gfxdata="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">
                <o:lock v:ext="edit" aspectratio="f"/>
                <v:group id="_x0000_s1026" o:spid="_x0000_s1026" o:spt="203" style="position:absolute;left:2847;top:10810;height:446;width:10680;" coordsize="6781800,284400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  <o:lock v:ext="edit" aspectratio="t"/>
                    <v:shape id="任意多边形 2" o:spid="_x0000_s1026" o:spt="100" style="position:absolute;left:3;top:0;height:287656;width:1255739;v-text-anchor:middle;" fillcolor="#7EA0C3" filled="t" stroked="f" coordsize="1406296,288031" o:gfxdata="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dFmbL4A&#10;AADbAAAADwAAAAAAAAABACAAAAAiAAAAZHJzL2Rvd25yZXYueG1sUEsBAhQAFAAAAAgAh07iQDMv&#10;BZ47AAAAOQAAABAAAAAAAAAAAQAgAAAADQEAAGRycy9zaGFwZXhtbC54bWxQSwUGAAAAAAYABgBb&#10;AQAAtwMA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5475D0E3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7EA0C3" filled="t" stroked="f" coordsize="21600,21600" o:gfxdata="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o0xE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199590;height:0;width:6648450;" filled="f" stroked="t" coordsize="21600,21600" o:gfxdata="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5Lh4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BFBFBF [2412]" joinstyle="round"/>
                    <v:imagedata o:title=""/>
                    <o:lock v:ext="edit" aspectratio="f"/>
                  </v:line>
                </v:group>
                <v:shape id="文本框 4" o:spid="_x0000_s1026" o:spt="202" type="#_x0000_t202" style="position:absolute;left:3007;top:10671;height:508;width:1945;" filled="f" stroked="f" coordsize="21600,21600" o:gfxdata="UEsDBAoAAAAAAIdO4kAAAAAAAAAAAAAAAAAEAAAAZHJzL1BLAwQUAAAACACHTuJA792we74AAADb&#10;AAAADwAAAGRycy9kb3ducmV2LnhtbEWPS4vCQBCE74L/YWjBm06iKJ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2we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CEC8371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校园经历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lang w:val="en-US" w:eastAsia="zh-CN"/>
        </w:rPr>
        <w:tab/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2609850</wp:posOffset>
                </wp:positionH>
                <wp:positionV relativeFrom="page">
                  <wp:posOffset>1647825</wp:posOffset>
                </wp:positionV>
                <wp:extent cx="2407920" cy="1146175"/>
                <wp:effectExtent l="0" t="0" r="0" b="0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7920" cy="1146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8A600A1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hint="default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运营、策划</w:t>
                            </w:r>
                          </w:p>
                          <w:p w14:paraId="13731FCB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hint="default" w:ascii="微软雅黑" w:hAnsi="微软雅黑"/>
                                <w:color w:val="41414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出生年月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2006.01</w:t>
                            </w:r>
                          </w:p>
                          <w:p w14:paraId="4297799A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电子邮箱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2190838116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@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qq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  <w:p w14:paraId="4820CE07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hint="default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联系方式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18122761569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5.5pt;margin-top:129.75pt;height:90.25pt;width:189.6pt;mso-position-vertical-relative:page;z-index:251672576;v-text-anchor:middle;mso-width-relative:page;mso-height-relative:page;" filled="f" stroked="f" coordsize="21600,21600" o:gfxdata="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NIorTDbAAAACwEAAA8AAAAAAAAAAQAgAAAAIgAAAGRycy9kb3ducmV2LnhtbFBLAQIUABQA&#10;AAAIAIdO4kCU5JRMJgIAAC0EAAAOAAAAAAAAAAEAIAAAACo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78A600A1">
                      <w:pPr>
                        <w:adjustRightInd w:val="0"/>
                        <w:snapToGrid w:val="0"/>
                        <w:spacing w:line="288" w:lineRule="auto"/>
                        <w:rPr>
                          <w:rFonts w:hint="default" w:ascii="微软雅黑" w:hAnsi="微软雅黑" w:eastAsia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</w:rPr>
                        <w:t>求职意向：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>运营、策划</w:t>
                      </w:r>
                    </w:p>
                    <w:p w14:paraId="13731FCB">
                      <w:pPr>
                        <w:adjustRightInd w:val="0"/>
                        <w:snapToGrid w:val="0"/>
                        <w:spacing w:line="288" w:lineRule="auto"/>
                        <w:rPr>
                          <w:rFonts w:hint="default" w:ascii="微软雅黑" w:hAnsi="微软雅黑"/>
                          <w:color w:val="41414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>出生年月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>2006.01</w:t>
                      </w:r>
                    </w:p>
                    <w:p w14:paraId="4297799A">
                      <w:pPr>
                        <w:adjustRightInd w:val="0"/>
                        <w:snapToGrid w:val="0"/>
                        <w:spacing w:line="288" w:lineRule="auto"/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</w:rPr>
                        <w:t>电子邮箱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>2190838116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</w:rPr>
                        <w:t>@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>qq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</w:rPr>
                        <w:t>.com</w:t>
                      </w:r>
                    </w:p>
                    <w:p w14:paraId="4820CE07">
                      <w:pPr>
                        <w:adjustRightInd w:val="0"/>
                        <w:snapToGrid w:val="0"/>
                        <w:spacing w:line="288" w:lineRule="auto"/>
                        <w:rPr>
                          <w:rFonts w:hint="default" w:ascii="微软雅黑" w:hAnsi="微软雅黑" w:eastAsia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</w:rPr>
                        <w:t>联系方式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>18122761569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1647825</wp:posOffset>
                </wp:positionV>
                <wp:extent cx="2229485" cy="1146175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46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DB6DFB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李佳颖</w:t>
                            </w:r>
                          </w:p>
                          <w:p w14:paraId="00DAF0C7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性    别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：女</w:t>
                            </w:r>
                          </w:p>
                          <w:p w14:paraId="21512001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hint="default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政治面貌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预备党员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籍    贯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福建省宁德市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pt;margin-top:129.75pt;height:90.25pt;width:175.55pt;mso-position-vertical-relative:page;z-index:251671552;v-text-anchor:middle;mso-width-relative:page;mso-height-relative:page;" filled="f" stroked="f" coordsize="21600,21600" o:gfxdata="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liM9z2gAAAAoBAAAPAAAAAAAAAAEAIAAAACIAAABkcnMvZG93bnJldi54bWxQSwECFAAU&#10;AAAACACHTuJAIkn75CgCAAAuBAAADgAAAAAAAAABACAAAAAp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0DDB6DFB">
                      <w:pPr>
                        <w:adjustRightInd w:val="0"/>
                        <w:snapToGrid w:val="0"/>
                        <w:spacing w:line="288" w:lineRule="auto"/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</w:rPr>
                        <w:t>姓    名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>李佳颖</w:t>
                      </w:r>
                    </w:p>
                    <w:p w14:paraId="00DAF0C7">
                      <w:pPr>
                        <w:adjustRightInd w:val="0"/>
                        <w:snapToGrid w:val="0"/>
                        <w:spacing w:line="288" w:lineRule="auto"/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</w:rPr>
                        <w:t>性    别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</w:rPr>
                        <w:t>：女</w:t>
                      </w:r>
                    </w:p>
                    <w:p w14:paraId="21512001">
                      <w:pPr>
                        <w:adjustRightInd w:val="0"/>
                        <w:snapToGrid w:val="0"/>
                        <w:spacing w:line="288" w:lineRule="auto"/>
                        <w:rPr>
                          <w:rFonts w:hint="default" w:ascii="微软雅黑" w:hAnsi="微软雅黑" w:eastAsia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>政治面貌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>预备党员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>籍    贯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  <w:t>福建省宁德市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A5ZTgwYzllOTliZWE4ZDczMTY3ZjA0MjhmYWViNjQifQ=="/>
  </w:docVars>
  <w:rsids>
    <w:rsidRoot w:val="1D06237C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4D9C"/>
    <w:rsid w:val="009872F7"/>
    <w:rsid w:val="009C366C"/>
    <w:rsid w:val="009D6057"/>
    <w:rsid w:val="009F7C4F"/>
    <w:rsid w:val="00A2143F"/>
    <w:rsid w:val="00A24A7B"/>
    <w:rsid w:val="00A26FC6"/>
    <w:rsid w:val="00A702BF"/>
    <w:rsid w:val="00A977B2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90049"/>
    <w:rsid w:val="00EA688C"/>
    <w:rsid w:val="00F4103D"/>
    <w:rsid w:val="00FF5D10"/>
    <w:rsid w:val="00FF7F4E"/>
    <w:rsid w:val="022F48F3"/>
    <w:rsid w:val="095A2027"/>
    <w:rsid w:val="101D06CE"/>
    <w:rsid w:val="10D16270"/>
    <w:rsid w:val="11DB173E"/>
    <w:rsid w:val="186C45EB"/>
    <w:rsid w:val="1A72364F"/>
    <w:rsid w:val="1D06237C"/>
    <w:rsid w:val="1F6F087E"/>
    <w:rsid w:val="20B030D7"/>
    <w:rsid w:val="21CB7B54"/>
    <w:rsid w:val="25756500"/>
    <w:rsid w:val="2A733212"/>
    <w:rsid w:val="2AE82A67"/>
    <w:rsid w:val="326D249E"/>
    <w:rsid w:val="34213C27"/>
    <w:rsid w:val="35E86ED0"/>
    <w:rsid w:val="46CF564D"/>
    <w:rsid w:val="46D32BDA"/>
    <w:rsid w:val="4BE06C3C"/>
    <w:rsid w:val="4E613BEE"/>
    <w:rsid w:val="4FB07878"/>
    <w:rsid w:val="4FCE1CC4"/>
    <w:rsid w:val="51385735"/>
    <w:rsid w:val="540278C8"/>
    <w:rsid w:val="55B81703"/>
    <w:rsid w:val="57D2454F"/>
    <w:rsid w:val="592D7CCF"/>
    <w:rsid w:val="597C6862"/>
    <w:rsid w:val="5A4A37B2"/>
    <w:rsid w:val="5F6F3834"/>
    <w:rsid w:val="62AB7DAA"/>
    <w:rsid w:val="67D31EFE"/>
    <w:rsid w:val="70730464"/>
    <w:rsid w:val="73C956F8"/>
    <w:rsid w:val="764A5A81"/>
    <w:rsid w:val="7697551A"/>
    <w:rsid w:val="783C04F8"/>
    <w:rsid w:val="789E6AEF"/>
    <w:rsid w:val="7B077890"/>
    <w:rsid w:val="7CF9058B"/>
    <w:rsid w:val="7F58584A"/>
    <w:rsid w:val="7F7B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character" w:customStyle="1" w:styleId="11">
    <w:name w:val="标题 1 字符"/>
    <w:basedOn w:val="8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2">
    <w:name w:val="页眉 字符"/>
    <w:basedOn w:val="8"/>
    <w:link w:val="5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3">
    <w:name w:val="页脚 字符"/>
    <w:basedOn w:val="8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4">
    <w:name w:val="列表段落1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paragraph" w:customStyle="1" w:styleId="15">
    <w:name w:val="列表段落11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</Template>
  <Pages>1</Pages>
  <Words>0</Words>
  <Characters>0</Characters>
  <Lines>1</Lines>
  <Paragraphs>1</Paragraphs>
  <TotalTime>3</TotalTime>
  <ScaleCrop>false</ScaleCrop>
  <LinksUpToDate>false</LinksUpToDate>
  <CharactersWithSpaces>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2017-06-14T05:57:00Z</dcterms:created>
  <dc:creator>kedao</dc:creator>
  <cp:lastModifiedBy>李佳颖</cp:lastModifiedBy>
  <dcterms:modified xsi:type="dcterms:W3CDTF">2026-07-13T14:15:24Z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F9F887826FC74EF39FD8153347C5D70D_12</vt:lpwstr>
  </property>
  <property fmtid="{D5CDD505-2E9C-101B-9397-08002B2CF9AE}" pid="4" name="KSOTemplateDocerSaveRecord">
    <vt:lpwstr>eyJoZGlkIjoiYWMxZGZmM2FiOTE2NmRiMzIwZjc1OTMxNDdhYmVkZTAiLCJ1c2VySWQiOiIxNjg1MTczNDYwIn0=</vt:lpwstr>
  </property>
</Properties>
</file>